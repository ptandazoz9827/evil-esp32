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16CD9160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0300A972" w14:textId="77777777" w:rsidR="004B7E44" w:rsidRDefault="004B7E44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DF1A61B" wp14:editId="0A7E117C">
                      <wp:extent cx="5419725" cy="1506829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9725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ED5C7A" w14:textId="0279703F" w:rsidR="004B7E44" w:rsidRPr="00067468" w:rsidRDefault="00067468" w:rsidP="004B7E44">
                                  <w:pPr>
                                    <w:pStyle w:val="Ttulo"/>
                                    <w:rPr>
                                      <w:lang w:val="es-EC"/>
                                    </w:rPr>
                                  </w:pPr>
                                  <w:r>
                                    <w:rPr>
                                      <w:lang w:val="es-EC" w:bidi="es-ES"/>
                                    </w:rPr>
                                    <w:t>Macro actividad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DF1A6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426.75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" filled="f" stroked="f" strokeweight=".5pt">
                      <v:textbox>
                        <w:txbxContent>
                          <w:p w14:paraId="35ED5C7A" w14:textId="0279703F" w:rsidR="004B7E44" w:rsidRPr="00067468" w:rsidRDefault="00067468" w:rsidP="004B7E44">
                            <w:pPr>
                              <w:pStyle w:val="Ttulo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 w:bidi="es-ES"/>
                              </w:rPr>
                              <w:t>Macro actividad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B712606" w14:textId="77777777" w:rsidR="004B7E44" w:rsidRDefault="004B7E44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17173F4" wp14:editId="187A0A12">
                      <wp:extent cx="785611" cy="0"/>
                      <wp:effectExtent l="0" t="38100" r="52705" b="3810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74C0EC6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4ECC8315" w14:textId="77777777" w:rsidR="004B7E44" w:rsidRDefault="004B7E44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1CE11162" wp14:editId="2BA25DE9">
                      <wp:extent cx="5138670" cy="1433779"/>
                      <wp:effectExtent l="0" t="0" r="0" b="0"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4337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87314B" w14:textId="5D6CD6CC" w:rsidR="004B7E44" w:rsidRPr="004B7E44" w:rsidRDefault="00067468" w:rsidP="004B7E44">
                                  <w:pPr>
                                    <w:pStyle w:val="Subttulo"/>
                                  </w:pPr>
                                  <w:r w:rsidRPr="00067468">
                                    <w:rPr>
                                      <w:rFonts w:asciiTheme="majorHAnsi" w:hAnsiTheme="majorHAnsi"/>
                                      <w:bCs/>
                                      <w:color w:val="auto"/>
                                      <w:sz w:val="52"/>
                                      <w:lang w:val="es-EC"/>
                                    </w:rPr>
                                    <w:t>DESARROLLO DE PROYECTO TECNOLÓGICO EN SISTEMAS DE INFORMACIÓN Y CIBERSEGURIDAD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E11162" id="Cuadro de texto 3" o:spid="_x0000_s1027" type="#_x0000_t202" style="width:404.6pt;height:11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" filled="f" stroked="f" strokeweight=".5pt">
                      <v:textbox>
                        <w:txbxContent>
                          <w:p w14:paraId="4987314B" w14:textId="5D6CD6CC" w:rsidR="004B7E44" w:rsidRPr="004B7E44" w:rsidRDefault="00067468" w:rsidP="004B7E44">
                            <w:pPr>
                              <w:pStyle w:val="Subttulo"/>
                            </w:pPr>
                            <w:r w:rsidRPr="00067468">
                              <w:rPr>
                                <w:rFonts w:asciiTheme="majorHAnsi" w:hAnsiTheme="majorHAnsi"/>
                                <w:bCs/>
                                <w:color w:val="auto"/>
                                <w:sz w:val="52"/>
                                <w:lang w:val="es-EC"/>
                              </w:rPr>
                              <w:t>DESARROLLO DE PROYECTO TECNOLÓGICO EN SISTEMAS DE INFORMACIÓN Y CIBERSEGURIDAD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2A619E28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ED40F" w14:textId="77777777" w:rsidR="004B7E44" w:rsidRDefault="004B7E44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CC805A" wp14:editId="1C64AD07">
                      <wp:extent cx="3505200" cy="469557"/>
                      <wp:effectExtent l="0" t="0" r="0" b="6985"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05200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6CD08F" w14:textId="1DC17169" w:rsidR="004B7E44" w:rsidRPr="00067468" w:rsidRDefault="00067468" w:rsidP="004B7E44">
                                  <w:pPr>
                                    <w:pStyle w:val="Ttulo1"/>
                                    <w:rPr>
                                      <w:lang w:val="es-EC"/>
                                    </w:rPr>
                                  </w:pPr>
                                  <w:r>
                                    <w:rPr>
                                      <w:lang w:val="es-EC" w:bidi="es-ES"/>
                                    </w:rPr>
                                    <w:t>Nombre Estudiante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CC805A" id="Cuadro de texto 6" o:spid="_x0000_s1028" type="#_x0000_t202" style="width:276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" filled="f" stroked="f" strokeweight=".5pt">
                      <v:textbox>
                        <w:txbxContent>
                          <w:p w14:paraId="226CD08F" w14:textId="1DC17169" w:rsidR="004B7E44" w:rsidRPr="00067468" w:rsidRDefault="00067468" w:rsidP="004B7E44">
                            <w:pPr>
                              <w:pStyle w:val="Ttulo1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 w:bidi="es-ES"/>
                              </w:rPr>
                              <w:t>Nombre Estudiante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62A2887" w14:textId="77777777" w:rsidR="004B7E44" w:rsidRDefault="004B7E44" w:rsidP="004B7E44"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D4EAA97" wp14:editId="2DF3382A">
                      <wp:extent cx="3162300" cy="605155"/>
                      <wp:effectExtent l="0" t="0" r="0" b="4445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62300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3713F1" w14:textId="77777777" w:rsidR="004B7E44" w:rsidRPr="004B7E44" w:rsidRDefault="004B7E44" w:rsidP="004B7E44">
                                  <w:r w:rsidRPr="004B7E44">
                                    <w:rPr>
                                      <w:lang w:bidi="es-ES"/>
                                    </w:rPr>
                                    <w:t>Dirección</w:t>
                                  </w:r>
                                </w:p>
                                <w:p w14:paraId="3704BD1F" w14:textId="77777777" w:rsidR="004B7E44" w:rsidRPr="004B7E44" w:rsidRDefault="004B7E44" w:rsidP="004B7E44">
                                  <w:r w:rsidRPr="004B7E44">
                                    <w:rPr>
                                      <w:lang w:bidi="es-ES"/>
                                    </w:rPr>
                                    <w:t>Ciudad, provincia y código postal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4EAA97" id="Cuadro de texto 7" o:spid="_x0000_s1029" type="#_x0000_t202" style="width:249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" filled="f" stroked="f" strokeweight=".5pt">
                      <v:textbox>
                        <w:txbxContent>
                          <w:p w14:paraId="173713F1" w14:textId="77777777" w:rsidR="004B7E44" w:rsidRPr="004B7E44" w:rsidRDefault="004B7E44" w:rsidP="004B7E44">
                            <w:r w:rsidRPr="004B7E44">
                              <w:rPr>
                                <w:lang w:bidi="es-ES"/>
                              </w:rPr>
                              <w:t>Dirección</w:t>
                            </w:r>
                          </w:p>
                          <w:p w14:paraId="3704BD1F" w14:textId="77777777" w:rsidR="004B7E44" w:rsidRPr="004B7E44" w:rsidRDefault="004B7E44" w:rsidP="004B7E44">
                            <w:r w:rsidRPr="004B7E44">
                              <w:rPr>
                                <w:lang w:bidi="es-ES"/>
                              </w:rPr>
                              <w:t>Ciudad, provincia y código postal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66BE6232" wp14:editId="30CA082F">
                      <wp:extent cx="2215166" cy="605155"/>
                      <wp:effectExtent l="0" t="0" r="0" b="4445"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5355EF" w14:textId="77777777" w:rsidR="004B7E44" w:rsidRDefault="004B7E44" w:rsidP="004B7E44">
                                  <w:r>
                                    <w:rPr>
                                      <w:lang w:bidi="es-ES"/>
                                    </w:rPr>
                                    <w:t>Teléfono</w:t>
                                  </w:r>
                                </w:p>
                                <w:p w14:paraId="7B149986" w14:textId="77777777" w:rsidR="004B7E44" w:rsidRPr="004B7E44" w:rsidRDefault="004B7E44" w:rsidP="004B7E44">
                                  <w:r>
                                    <w:rPr>
                                      <w:lang w:bidi="es-ES"/>
                                    </w:rPr>
                                    <w:t>Correo electrónico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6BE6232" id="Cuadro de texto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" filled="f" stroked="f" strokeweight=".5pt">
                      <v:textbox>
                        <w:txbxContent>
                          <w:p w14:paraId="3F5355EF" w14:textId="77777777" w:rsidR="004B7E44" w:rsidRDefault="004B7E44" w:rsidP="004B7E44">
                            <w:r>
                              <w:rPr>
                                <w:lang w:bidi="es-ES"/>
                              </w:rPr>
                              <w:t>Teléfono</w:t>
                            </w:r>
                          </w:p>
                          <w:p w14:paraId="7B149986" w14:textId="77777777" w:rsidR="004B7E44" w:rsidRPr="004B7E44" w:rsidRDefault="004B7E44" w:rsidP="004B7E44">
                            <w:r>
                              <w:rPr>
                                <w:lang w:bidi="es-ES"/>
                              </w:rPr>
                              <w:t>Correo electrónico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7DFD3992" w14:textId="77777777" w:rsidR="004B7E44" w:rsidRDefault="004B7E44" w:rsidP="004B7E44"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51A8BBC1" wp14:editId="5137BC4B">
            <wp:simplePos x="0" y="0"/>
            <wp:positionH relativeFrom="column">
              <wp:posOffset>-720090</wp:posOffset>
            </wp:positionH>
            <wp:positionV relativeFrom="page">
              <wp:posOffset>-445</wp:posOffset>
            </wp:positionV>
            <wp:extent cx="7740015" cy="10842171"/>
            <wp:effectExtent l="0" t="0" r="0" b="0"/>
            <wp:wrapNone/>
            <wp:docPr id="1" name="Imagen 1" descr="detalle de edificios de ciudades en negros y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 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842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3F79A3" wp14:editId="382A4DBD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D1E2D" id="Rectángulo 2" o:spid="_x0000_s1026" alt="rectángulo de color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" fillcolor="#a4063e [3204]" stroked="f" strokeweight="2pt">
                <w10:wrap anchory="page"/>
              </v:rect>
            </w:pict>
          </mc:Fallback>
        </mc:AlternateContent>
      </w:r>
    </w:p>
    <w:p w14:paraId="76969C75" w14:textId="77777777" w:rsidR="004B7E44" w:rsidRDefault="00D7562D">
      <w:pPr>
        <w:spacing w:after="200"/>
      </w:pPr>
      <w:r w:rsidRPr="00D967AC">
        <w:rPr>
          <w:noProof/>
          <w:lang w:bidi="es-ES"/>
        </w:rPr>
        <w:drawing>
          <wp:anchor distT="0" distB="0" distL="114300" distR="114300" simplePos="0" relativeHeight="251660288" behindDoc="0" locked="0" layoutInCell="1" allowOverlap="1" wp14:anchorId="49F5183D" wp14:editId="54119327">
            <wp:simplePos x="0" y="0"/>
            <wp:positionH relativeFrom="column">
              <wp:posOffset>179820</wp:posOffset>
            </wp:positionH>
            <wp:positionV relativeFrom="paragraph">
              <wp:posOffset>7899705</wp:posOffset>
            </wp:positionV>
            <wp:extent cx="1024329" cy="494665"/>
            <wp:effectExtent l="0" t="0" r="4445" b="635"/>
            <wp:wrapNone/>
            <wp:docPr id="12" name="Gráfico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329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>
        <w:rPr>
          <w:lang w:bidi="es-ES"/>
        </w:rPr>
        <w:br w:type="page"/>
      </w:r>
    </w:p>
    <w:p w14:paraId="2E01A05E" w14:textId="77777777" w:rsidR="00067468" w:rsidRPr="00067468" w:rsidRDefault="00067468" w:rsidP="00067468">
      <w:pPr>
        <w:pStyle w:val="Ttulo2"/>
        <w:spacing w:after="500"/>
        <w:rPr>
          <w:lang w:val="es-EC"/>
        </w:rPr>
      </w:pPr>
      <w:r w:rsidRPr="00067468">
        <w:rPr>
          <w:bCs/>
          <w:lang w:val="es-EC"/>
        </w:rPr>
        <w:lastRenderedPageBreak/>
        <w:t>MACRO ACTIVIDAD: DESARROLLO DE PROYECTO TECNOLÓGICO EN SISTEMAS DE INFORMACIÓN Y CIBERSEGURIDAD</w:t>
      </w:r>
    </w:p>
    <w:p w14:paraId="0F71FC96" w14:textId="77777777" w:rsidR="00067468" w:rsidRPr="00067468" w:rsidRDefault="00067468" w:rsidP="00067468">
      <w:pPr>
        <w:pStyle w:val="Ttulo2"/>
        <w:spacing w:after="500"/>
        <w:rPr>
          <w:lang w:val="es-EC"/>
        </w:rPr>
      </w:pPr>
      <w:r w:rsidRPr="00067468">
        <w:rPr>
          <w:lang w:val="es-EC"/>
        </w:rPr>
        <w:pict w14:anchorId="19E023BC">
          <v:rect id="_x0000_i1097" style="width:0;height:.75pt" o:hralign="center" o:hrstd="t" o:hr="t" fillcolor="#a0a0a0" stroked="f"/>
        </w:pict>
      </w:r>
    </w:p>
    <w:p w14:paraId="22F3B014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ENTREGA 1: FUNDAMENTACIÓN Y PLANIFICACIÓN (Semanas 1-4)</w:t>
      </w:r>
    </w:p>
    <w:p w14:paraId="79B6C1D5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Producto Principal:</w:t>
      </w:r>
      <w:r w:rsidRPr="00067468">
        <w:rPr>
          <w:color w:val="auto"/>
          <w:lang w:val="es-EC"/>
        </w:rPr>
        <w:t> Documento de Fundamentación del Proyecto</w:t>
      </w:r>
    </w:p>
    <w:p w14:paraId="73370F06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Actividades Específicas:</w:t>
      </w:r>
    </w:p>
    <w:p w14:paraId="224842C1" w14:textId="2C3F2BA4" w:rsidR="00067468" w:rsidRPr="00067468" w:rsidRDefault="00067468" w:rsidP="00067468">
      <w:pPr>
        <w:pStyle w:val="Prrafodelista"/>
        <w:numPr>
          <w:ilvl w:val="0"/>
          <w:numId w:val="25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Análisis del Problema (Semana 1)</w:t>
      </w:r>
    </w:p>
    <w:p w14:paraId="4935BD68" w14:textId="77777777" w:rsidR="00067468" w:rsidRPr="00067468" w:rsidRDefault="00067468" w:rsidP="00067468">
      <w:pPr>
        <w:pStyle w:val="Prrafodelista"/>
        <w:numPr>
          <w:ilvl w:val="0"/>
          <w:numId w:val="26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Identificación y delimitación del problema</w:t>
      </w:r>
    </w:p>
    <w:p w14:paraId="2DB009B6" w14:textId="77777777" w:rsidR="00067468" w:rsidRPr="00067468" w:rsidRDefault="00067468" w:rsidP="00067468">
      <w:pPr>
        <w:pStyle w:val="Prrafodelista"/>
        <w:numPr>
          <w:ilvl w:val="0"/>
          <w:numId w:val="26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Contextualización macro, meso y micro</w:t>
      </w:r>
    </w:p>
    <w:p w14:paraId="5571572B" w14:textId="77777777" w:rsidR="00067468" w:rsidRPr="00067468" w:rsidRDefault="00067468" w:rsidP="00067468">
      <w:pPr>
        <w:pStyle w:val="Prrafodelista"/>
        <w:numPr>
          <w:ilvl w:val="0"/>
          <w:numId w:val="26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Descripción detallada del problema (2 páginas)</w:t>
      </w:r>
    </w:p>
    <w:p w14:paraId="7829F478" w14:textId="5D40354D" w:rsidR="00067468" w:rsidRPr="00067468" w:rsidRDefault="00067468" w:rsidP="00067468">
      <w:pPr>
        <w:pStyle w:val="Prrafodelista"/>
        <w:numPr>
          <w:ilvl w:val="0"/>
          <w:numId w:val="25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Investigación de Antecedentes (Semana 2)</w:t>
      </w:r>
    </w:p>
    <w:p w14:paraId="7C94965A" w14:textId="77777777" w:rsidR="00067468" w:rsidRPr="00067468" w:rsidRDefault="00067468" w:rsidP="00067468">
      <w:pPr>
        <w:pStyle w:val="Prrafodelista"/>
        <w:numPr>
          <w:ilvl w:val="0"/>
          <w:numId w:val="27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Búsqueda sistemática de literatura científica</w:t>
      </w:r>
    </w:p>
    <w:p w14:paraId="6B58F726" w14:textId="77777777" w:rsidR="00067468" w:rsidRPr="00067468" w:rsidRDefault="00067468" w:rsidP="00067468">
      <w:pPr>
        <w:pStyle w:val="Prrafodelista"/>
        <w:numPr>
          <w:ilvl w:val="0"/>
          <w:numId w:val="27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Análisis de soluciones existentes</w:t>
      </w:r>
    </w:p>
    <w:p w14:paraId="4F0E61C4" w14:textId="77777777" w:rsidR="00067468" w:rsidRPr="00067468" w:rsidRDefault="00067468" w:rsidP="00067468">
      <w:pPr>
        <w:pStyle w:val="Prrafodelista"/>
        <w:numPr>
          <w:ilvl w:val="0"/>
          <w:numId w:val="27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Marco teórico con 15 referencias mínimo en APA 7ma</w:t>
      </w:r>
    </w:p>
    <w:p w14:paraId="75C98ADF" w14:textId="2ECE8B16" w:rsidR="00067468" w:rsidRPr="00067468" w:rsidRDefault="00067468" w:rsidP="00067468">
      <w:pPr>
        <w:pStyle w:val="Prrafodelista"/>
        <w:numPr>
          <w:ilvl w:val="0"/>
          <w:numId w:val="25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Formulación de Objetivos (Semana 3)</w:t>
      </w:r>
    </w:p>
    <w:p w14:paraId="4FE171B7" w14:textId="77777777" w:rsidR="00067468" w:rsidRPr="00067468" w:rsidRDefault="00067468" w:rsidP="00067468">
      <w:pPr>
        <w:pStyle w:val="Prrafodelista"/>
        <w:numPr>
          <w:ilvl w:val="0"/>
          <w:numId w:val="28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Elaboración de objetivo general y específicos</w:t>
      </w:r>
    </w:p>
    <w:p w14:paraId="16D4581E" w14:textId="77777777" w:rsidR="00067468" w:rsidRPr="00067468" w:rsidRDefault="00067468" w:rsidP="00067468">
      <w:pPr>
        <w:pStyle w:val="Prrafodelista"/>
        <w:numPr>
          <w:ilvl w:val="0"/>
          <w:numId w:val="28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Aplicación de criterios SMART</w:t>
      </w:r>
    </w:p>
    <w:p w14:paraId="6B453A2F" w14:textId="77777777" w:rsidR="00067468" w:rsidRPr="00067468" w:rsidRDefault="00067468" w:rsidP="00067468">
      <w:pPr>
        <w:pStyle w:val="Prrafodelista"/>
        <w:numPr>
          <w:ilvl w:val="0"/>
          <w:numId w:val="28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Matriz de objetivos con justificación</w:t>
      </w:r>
    </w:p>
    <w:p w14:paraId="59D5FB42" w14:textId="0FF01CC5" w:rsidR="00067468" w:rsidRPr="00067468" w:rsidRDefault="00067468" w:rsidP="00067468">
      <w:pPr>
        <w:pStyle w:val="Prrafodelista"/>
        <w:numPr>
          <w:ilvl w:val="0"/>
          <w:numId w:val="25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Propuesta Técnica Inicial (Semana 4)</w:t>
      </w:r>
    </w:p>
    <w:p w14:paraId="0114F942" w14:textId="77777777" w:rsidR="00067468" w:rsidRPr="00067468" w:rsidRDefault="00067468" w:rsidP="00067468">
      <w:pPr>
        <w:pStyle w:val="Prrafodelista"/>
        <w:numPr>
          <w:ilvl w:val="0"/>
          <w:numId w:val="29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Definición de alcance y arquitectura</w:t>
      </w:r>
    </w:p>
    <w:p w14:paraId="1CAB0A22" w14:textId="77777777" w:rsidR="00067468" w:rsidRPr="00067468" w:rsidRDefault="00067468" w:rsidP="00067468">
      <w:pPr>
        <w:pStyle w:val="Prrafodelista"/>
        <w:numPr>
          <w:ilvl w:val="0"/>
          <w:numId w:val="29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Selección de tecnologías</w:t>
      </w:r>
    </w:p>
    <w:p w14:paraId="68B073D2" w14:textId="77777777" w:rsidR="00067468" w:rsidRPr="00067468" w:rsidRDefault="00067468" w:rsidP="00067468">
      <w:pPr>
        <w:pStyle w:val="Prrafodelista"/>
        <w:numPr>
          <w:ilvl w:val="0"/>
          <w:numId w:val="29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Diagrama de arquitectura y especificaciones técnicas</w:t>
      </w:r>
    </w:p>
    <w:p w14:paraId="545830D8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Evaluación:</w:t>
      </w:r>
    </w:p>
    <w:p w14:paraId="56569FB1" w14:textId="77777777" w:rsidR="00067468" w:rsidRPr="00067468" w:rsidRDefault="00067468" w:rsidP="00067468">
      <w:pPr>
        <w:pStyle w:val="Prrafodelista"/>
        <w:numPr>
          <w:ilvl w:val="0"/>
          <w:numId w:val="30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Coherencia entre problema-objetivos: 30%</w:t>
      </w:r>
    </w:p>
    <w:p w14:paraId="54391F3E" w14:textId="77777777" w:rsidR="00067468" w:rsidRPr="00067468" w:rsidRDefault="00067468" w:rsidP="00067468">
      <w:pPr>
        <w:pStyle w:val="Prrafodelista"/>
        <w:numPr>
          <w:ilvl w:val="0"/>
          <w:numId w:val="30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Calidad de referencias bibliográficas: 25%</w:t>
      </w:r>
    </w:p>
    <w:p w14:paraId="2E70747A" w14:textId="77777777" w:rsidR="00067468" w:rsidRPr="00067468" w:rsidRDefault="00067468" w:rsidP="00067468">
      <w:pPr>
        <w:pStyle w:val="Prrafodelista"/>
        <w:numPr>
          <w:ilvl w:val="0"/>
          <w:numId w:val="30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Viabilidad técnica: 25%</w:t>
      </w:r>
    </w:p>
    <w:p w14:paraId="2B3135D4" w14:textId="77777777" w:rsidR="00067468" w:rsidRPr="00067468" w:rsidRDefault="00067468" w:rsidP="00067468">
      <w:pPr>
        <w:pStyle w:val="Prrafodelista"/>
        <w:numPr>
          <w:ilvl w:val="0"/>
          <w:numId w:val="30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Formato APA y presentación: 20%</w:t>
      </w:r>
    </w:p>
    <w:p w14:paraId="19EAC0C3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color w:val="auto"/>
          <w:lang w:val="es-EC"/>
        </w:rPr>
        <w:pict w14:anchorId="46C79426">
          <v:rect id="_x0000_i1098" style="width:0;height:.75pt" o:hralign="center" o:hrstd="t" o:hr="t" fillcolor="#a0a0a0" stroked="f"/>
        </w:pict>
      </w:r>
    </w:p>
    <w:p w14:paraId="5DF1BBE6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ENTREGA 2: DESARROLLO TÉCNICO (Semanas 5-8)</w:t>
      </w:r>
    </w:p>
    <w:p w14:paraId="1DC25633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Producto Principal:</w:t>
      </w:r>
      <w:r w:rsidRPr="00067468">
        <w:rPr>
          <w:color w:val="auto"/>
          <w:lang w:val="es-EC"/>
        </w:rPr>
        <w:t> Prototipo Funcional y Documentación Técnica</w:t>
      </w:r>
    </w:p>
    <w:p w14:paraId="4371AEBB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Actividades Específicas:</w:t>
      </w:r>
    </w:p>
    <w:p w14:paraId="7B490B5B" w14:textId="7139DC94" w:rsidR="00067468" w:rsidRPr="00067468" w:rsidRDefault="00067468" w:rsidP="00067468">
      <w:pPr>
        <w:pStyle w:val="Prrafodelista"/>
        <w:numPr>
          <w:ilvl w:val="0"/>
          <w:numId w:val="31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Diseño Detallado (Semana 5)</w:t>
      </w:r>
    </w:p>
    <w:p w14:paraId="3C459094" w14:textId="77777777" w:rsidR="00067468" w:rsidRPr="00067468" w:rsidRDefault="00067468" w:rsidP="00067468">
      <w:pPr>
        <w:pStyle w:val="Prrafodelista"/>
        <w:numPr>
          <w:ilvl w:val="0"/>
          <w:numId w:val="32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Diagramas de componentes y flujos</w:t>
      </w:r>
    </w:p>
    <w:p w14:paraId="53C8549B" w14:textId="77777777" w:rsidR="00067468" w:rsidRPr="00067468" w:rsidRDefault="00067468" w:rsidP="00067468">
      <w:pPr>
        <w:pStyle w:val="Prrafodelista"/>
        <w:numPr>
          <w:ilvl w:val="0"/>
          <w:numId w:val="32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Especificación de interfaces</w:t>
      </w:r>
    </w:p>
    <w:p w14:paraId="4762AC27" w14:textId="77777777" w:rsidR="00067468" w:rsidRPr="00067468" w:rsidRDefault="00067468" w:rsidP="00067468">
      <w:pPr>
        <w:pStyle w:val="Prrafodelista"/>
        <w:numPr>
          <w:ilvl w:val="0"/>
          <w:numId w:val="32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Documento de diseño técnico</w:t>
      </w:r>
    </w:p>
    <w:p w14:paraId="2F7338F3" w14:textId="46C8F706" w:rsidR="00067468" w:rsidRPr="00067468" w:rsidRDefault="00067468" w:rsidP="00067468">
      <w:pPr>
        <w:pStyle w:val="Prrafodelista"/>
        <w:numPr>
          <w:ilvl w:val="0"/>
          <w:numId w:val="31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Implementación del Prototipo (Semanas 6-7)</w:t>
      </w:r>
    </w:p>
    <w:p w14:paraId="725C8184" w14:textId="77777777" w:rsidR="00067468" w:rsidRPr="00067468" w:rsidRDefault="00067468" w:rsidP="00067468">
      <w:pPr>
        <w:pStyle w:val="Prrafodelista"/>
        <w:numPr>
          <w:ilvl w:val="0"/>
          <w:numId w:val="33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Desarrollo de componentes principales</w:t>
      </w:r>
    </w:p>
    <w:p w14:paraId="61E18A7B" w14:textId="77777777" w:rsidR="00067468" w:rsidRPr="00067468" w:rsidRDefault="00067468" w:rsidP="00067468">
      <w:pPr>
        <w:pStyle w:val="Prrafodelista"/>
        <w:numPr>
          <w:ilvl w:val="0"/>
          <w:numId w:val="33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Integración de módulos</w:t>
      </w:r>
    </w:p>
    <w:p w14:paraId="248A6F52" w14:textId="77777777" w:rsidR="00067468" w:rsidRPr="00067468" w:rsidRDefault="00067468" w:rsidP="00067468">
      <w:pPr>
        <w:pStyle w:val="Prrafodelista"/>
        <w:numPr>
          <w:ilvl w:val="0"/>
          <w:numId w:val="33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Prototipo funcional con código fuente</w:t>
      </w:r>
    </w:p>
    <w:p w14:paraId="6DDD6012" w14:textId="757F1FFB" w:rsidR="00067468" w:rsidRPr="00067468" w:rsidRDefault="00067468" w:rsidP="00067468">
      <w:pPr>
        <w:pStyle w:val="Prrafodelista"/>
        <w:numPr>
          <w:ilvl w:val="0"/>
          <w:numId w:val="31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Pruebas de Validación (Semana 8)</w:t>
      </w:r>
    </w:p>
    <w:p w14:paraId="60BB9716" w14:textId="77777777" w:rsidR="00067468" w:rsidRPr="00067468" w:rsidRDefault="00067468" w:rsidP="00067468">
      <w:pPr>
        <w:pStyle w:val="Prrafodelista"/>
        <w:numPr>
          <w:ilvl w:val="0"/>
          <w:numId w:val="34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Plan de pruebas de seguridad</w:t>
      </w:r>
    </w:p>
    <w:p w14:paraId="17A00D46" w14:textId="77777777" w:rsidR="00067468" w:rsidRPr="00067468" w:rsidRDefault="00067468" w:rsidP="00067468">
      <w:pPr>
        <w:pStyle w:val="Prrafodelista"/>
        <w:numPr>
          <w:ilvl w:val="0"/>
          <w:numId w:val="34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Validación funcional</w:t>
      </w:r>
    </w:p>
    <w:p w14:paraId="7229E794" w14:textId="77777777" w:rsidR="00067468" w:rsidRPr="00067468" w:rsidRDefault="00067468" w:rsidP="00067468">
      <w:pPr>
        <w:pStyle w:val="Prrafodelista"/>
        <w:numPr>
          <w:ilvl w:val="0"/>
          <w:numId w:val="34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Reporte de pruebas y métricas de calidad</w:t>
      </w:r>
    </w:p>
    <w:p w14:paraId="4CA61EF6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Evaluación:</w:t>
      </w:r>
    </w:p>
    <w:p w14:paraId="1BFEA97F" w14:textId="77777777" w:rsidR="00067468" w:rsidRPr="00067468" w:rsidRDefault="00067468" w:rsidP="00067468">
      <w:pPr>
        <w:pStyle w:val="Prrafodelista"/>
        <w:numPr>
          <w:ilvl w:val="0"/>
          <w:numId w:val="35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Funcionalidad del prototipo: 35%</w:t>
      </w:r>
    </w:p>
    <w:p w14:paraId="13B936B8" w14:textId="77777777" w:rsidR="00067468" w:rsidRPr="00067468" w:rsidRDefault="00067468" w:rsidP="00067468">
      <w:pPr>
        <w:pStyle w:val="Prrafodelista"/>
        <w:numPr>
          <w:ilvl w:val="0"/>
          <w:numId w:val="35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Calidad del código: 25%</w:t>
      </w:r>
    </w:p>
    <w:p w14:paraId="4374F28E" w14:textId="77777777" w:rsidR="00067468" w:rsidRPr="00067468" w:rsidRDefault="00067468" w:rsidP="00067468">
      <w:pPr>
        <w:pStyle w:val="Prrafodelista"/>
        <w:numPr>
          <w:ilvl w:val="0"/>
          <w:numId w:val="35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Documentación técnica: 20%</w:t>
      </w:r>
    </w:p>
    <w:p w14:paraId="788A16E3" w14:textId="77777777" w:rsidR="00067468" w:rsidRPr="00067468" w:rsidRDefault="00067468" w:rsidP="00067468">
      <w:pPr>
        <w:pStyle w:val="Prrafodelista"/>
        <w:numPr>
          <w:ilvl w:val="0"/>
          <w:numId w:val="35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Resultados de pruebas: 20%</w:t>
      </w:r>
    </w:p>
    <w:p w14:paraId="649CF27B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color w:val="auto"/>
          <w:lang w:val="es-EC"/>
        </w:rPr>
        <w:pict w14:anchorId="718B6020">
          <v:rect id="_x0000_i1099" style="width:0;height:.75pt" o:hralign="center" o:hrstd="t" o:hr="t" fillcolor="#a0a0a0" stroked="f"/>
        </w:pict>
      </w:r>
    </w:p>
    <w:p w14:paraId="740F47CD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ENTREGA 3: ANÁLISIS Y OPTIMIZACIÓN (Semanas 9-12)</w:t>
      </w:r>
    </w:p>
    <w:p w14:paraId="09426BA0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Producto Principal:</w:t>
      </w:r>
      <w:r w:rsidRPr="00067468">
        <w:rPr>
          <w:color w:val="auto"/>
          <w:lang w:val="es-EC"/>
        </w:rPr>
        <w:t> Análisis de Resultados y Propuesta de Mejora</w:t>
      </w:r>
    </w:p>
    <w:p w14:paraId="54279F2F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Actividades Específicas:</w:t>
      </w:r>
    </w:p>
    <w:p w14:paraId="0F12A18C" w14:textId="6C52CC43" w:rsidR="00067468" w:rsidRPr="00067468" w:rsidRDefault="00067468" w:rsidP="00067468">
      <w:pPr>
        <w:pStyle w:val="Prrafodelista"/>
        <w:numPr>
          <w:ilvl w:val="0"/>
          <w:numId w:val="36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Evaluación de Desempeño (Semana 9)</w:t>
      </w:r>
    </w:p>
    <w:p w14:paraId="58CC38AC" w14:textId="77777777" w:rsidR="00067468" w:rsidRPr="00067468" w:rsidRDefault="00067468" w:rsidP="00067468">
      <w:pPr>
        <w:pStyle w:val="Prrafodelista"/>
        <w:numPr>
          <w:ilvl w:val="0"/>
          <w:numId w:val="37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Análisis de métricas técnicas</w:t>
      </w:r>
    </w:p>
    <w:p w14:paraId="2DA6FCE5" w14:textId="77777777" w:rsidR="00067468" w:rsidRPr="00067468" w:rsidRDefault="00067468" w:rsidP="00067468">
      <w:pPr>
        <w:pStyle w:val="Prrafodelista"/>
        <w:numPr>
          <w:ilvl w:val="0"/>
          <w:numId w:val="37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Comparación con objetivos planteados</w:t>
      </w:r>
    </w:p>
    <w:p w14:paraId="7A40B1EF" w14:textId="77777777" w:rsidR="00067468" w:rsidRPr="00067468" w:rsidRDefault="00067468" w:rsidP="00067468">
      <w:pPr>
        <w:pStyle w:val="Prrafodelista"/>
        <w:numPr>
          <w:ilvl w:val="0"/>
          <w:numId w:val="37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Reporte de evaluación de desempeño</w:t>
      </w:r>
    </w:p>
    <w:p w14:paraId="1EF70860" w14:textId="24B454CC" w:rsidR="00067468" w:rsidRPr="00067468" w:rsidRDefault="00067468" w:rsidP="00067468">
      <w:pPr>
        <w:pStyle w:val="Prrafodelista"/>
        <w:numPr>
          <w:ilvl w:val="0"/>
          <w:numId w:val="36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Análisis Económico-Ambiental (Semana 10)</w:t>
      </w:r>
    </w:p>
    <w:p w14:paraId="060909BE" w14:textId="77777777" w:rsidR="00067468" w:rsidRPr="00067468" w:rsidRDefault="00067468" w:rsidP="00067468">
      <w:pPr>
        <w:pStyle w:val="Prrafodelista"/>
        <w:numPr>
          <w:ilvl w:val="0"/>
          <w:numId w:val="38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Estimación de costos de implementación</w:t>
      </w:r>
    </w:p>
    <w:p w14:paraId="23C780B6" w14:textId="77777777" w:rsidR="00067468" w:rsidRPr="00067468" w:rsidRDefault="00067468" w:rsidP="00067468">
      <w:pPr>
        <w:pStyle w:val="Prrafodelista"/>
        <w:numPr>
          <w:ilvl w:val="0"/>
          <w:numId w:val="38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Evaluación de impacto ambiental</w:t>
      </w:r>
    </w:p>
    <w:p w14:paraId="37A192EB" w14:textId="77777777" w:rsidR="00067468" w:rsidRPr="00067468" w:rsidRDefault="00067468" w:rsidP="00067468">
      <w:pPr>
        <w:pStyle w:val="Prrafodelista"/>
        <w:numPr>
          <w:ilvl w:val="0"/>
          <w:numId w:val="38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Análisis de costos y curva S</w:t>
      </w:r>
    </w:p>
    <w:p w14:paraId="4C8E222E" w14:textId="06154698" w:rsidR="00067468" w:rsidRPr="00067468" w:rsidRDefault="00067468" w:rsidP="00067468">
      <w:pPr>
        <w:pStyle w:val="Prrafodelista"/>
        <w:numPr>
          <w:ilvl w:val="0"/>
          <w:numId w:val="36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Optimización y Escalabilidad (Semana 11)</w:t>
      </w:r>
    </w:p>
    <w:p w14:paraId="03C20C44" w14:textId="77777777" w:rsidR="00067468" w:rsidRPr="00067468" w:rsidRDefault="00067468" w:rsidP="00067468">
      <w:pPr>
        <w:pStyle w:val="Prrafodelista"/>
        <w:numPr>
          <w:ilvl w:val="0"/>
          <w:numId w:val="39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Identificación de mejoras</w:t>
      </w:r>
    </w:p>
    <w:p w14:paraId="465D401B" w14:textId="77777777" w:rsidR="00067468" w:rsidRPr="00067468" w:rsidRDefault="00067468" w:rsidP="00067468">
      <w:pPr>
        <w:pStyle w:val="Prrafodelista"/>
        <w:numPr>
          <w:ilvl w:val="0"/>
          <w:numId w:val="39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Plan de escalabilidad</w:t>
      </w:r>
    </w:p>
    <w:p w14:paraId="02711684" w14:textId="77777777" w:rsidR="00067468" w:rsidRPr="00067468" w:rsidRDefault="00067468" w:rsidP="00067468">
      <w:pPr>
        <w:pStyle w:val="Prrafodelista"/>
        <w:numPr>
          <w:ilvl w:val="0"/>
          <w:numId w:val="39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Propuesta de optimización técnica</w:t>
      </w:r>
    </w:p>
    <w:p w14:paraId="47797D1A" w14:textId="0D3494CE" w:rsidR="00067468" w:rsidRPr="00067468" w:rsidRDefault="00067468" w:rsidP="00067468">
      <w:pPr>
        <w:pStyle w:val="Prrafodelista"/>
        <w:numPr>
          <w:ilvl w:val="0"/>
          <w:numId w:val="36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Documentación Integral (Semana 12)</w:t>
      </w:r>
    </w:p>
    <w:p w14:paraId="1AC11C4D" w14:textId="77777777" w:rsidR="00067468" w:rsidRPr="00067468" w:rsidRDefault="00067468" w:rsidP="00067468">
      <w:pPr>
        <w:pStyle w:val="Prrafodelista"/>
        <w:numPr>
          <w:ilvl w:val="0"/>
          <w:numId w:val="40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Manuales de usuario y técnico</w:t>
      </w:r>
    </w:p>
    <w:p w14:paraId="7D6775E2" w14:textId="77777777" w:rsidR="00067468" w:rsidRPr="00067468" w:rsidRDefault="00067468" w:rsidP="00067468">
      <w:pPr>
        <w:pStyle w:val="Prrafodelista"/>
        <w:numPr>
          <w:ilvl w:val="0"/>
          <w:numId w:val="40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Preparación de anexos</w:t>
      </w:r>
    </w:p>
    <w:p w14:paraId="05225CFC" w14:textId="77777777" w:rsidR="00067468" w:rsidRPr="00067468" w:rsidRDefault="00067468" w:rsidP="00067468">
      <w:pPr>
        <w:pStyle w:val="Prrafodelista"/>
        <w:numPr>
          <w:ilvl w:val="0"/>
          <w:numId w:val="40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Producto: Documentación completa del proyecto</w:t>
      </w:r>
    </w:p>
    <w:p w14:paraId="1255E905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Evaluación:</w:t>
      </w:r>
    </w:p>
    <w:p w14:paraId="04D92482" w14:textId="77777777" w:rsidR="00067468" w:rsidRPr="00067468" w:rsidRDefault="00067468" w:rsidP="00067468">
      <w:pPr>
        <w:pStyle w:val="Prrafodelista"/>
        <w:numPr>
          <w:ilvl w:val="0"/>
          <w:numId w:val="41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Profundidad del análisis: 30%</w:t>
      </w:r>
    </w:p>
    <w:p w14:paraId="195A51D7" w14:textId="77777777" w:rsidR="00067468" w:rsidRPr="00067468" w:rsidRDefault="00067468" w:rsidP="00067468">
      <w:pPr>
        <w:pStyle w:val="Prrafodelista"/>
        <w:numPr>
          <w:ilvl w:val="0"/>
          <w:numId w:val="41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Viabilidad económica: 25%</w:t>
      </w:r>
    </w:p>
    <w:p w14:paraId="39026AF0" w14:textId="77777777" w:rsidR="00067468" w:rsidRPr="00067468" w:rsidRDefault="00067468" w:rsidP="00067468">
      <w:pPr>
        <w:pStyle w:val="Prrafodelista"/>
        <w:numPr>
          <w:ilvl w:val="0"/>
          <w:numId w:val="41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Propuestas de mejora: 25%</w:t>
      </w:r>
    </w:p>
    <w:p w14:paraId="2CCD5E1E" w14:textId="77777777" w:rsidR="00067468" w:rsidRPr="00067468" w:rsidRDefault="00067468" w:rsidP="00067468">
      <w:pPr>
        <w:pStyle w:val="Prrafodelista"/>
        <w:numPr>
          <w:ilvl w:val="0"/>
          <w:numId w:val="41"/>
        </w:numPr>
        <w:rPr>
          <w:color w:val="auto"/>
          <w:lang w:val="es-EC"/>
        </w:rPr>
      </w:pPr>
      <w:r w:rsidRPr="00067468">
        <w:rPr>
          <w:color w:val="auto"/>
          <w:lang w:val="es-EC"/>
        </w:rPr>
        <w:t>Calidad documental: 20%</w:t>
      </w:r>
    </w:p>
    <w:p w14:paraId="5DA07213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color w:val="auto"/>
          <w:lang w:val="es-EC"/>
        </w:rPr>
        <w:pict w14:anchorId="0AF3A22A">
          <v:rect id="_x0000_i1100" style="width:0;height:.75pt" o:hralign="center" o:hrstd="t" o:hr="t" fillcolor="#a0a0a0" stroked="f"/>
        </w:pict>
      </w:r>
    </w:p>
    <w:p w14:paraId="6F45202F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ENTREGA 4: CIERRE Y SUSTENTACIÓN (Semanas 13-16)</w:t>
      </w:r>
    </w:p>
    <w:p w14:paraId="49F0B0BF" w14:textId="77777777" w:rsidR="00067468" w:rsidRPr="00067468" w:rsidRDefault="00067468" w:rsidP="00067468">
      <w:pPr>
        <w:rPr>
          <w:color w:val="auto"/>
          <w:lang w:val="es-EC"/>
        </w:rPr>
      </w:pPr>
      <w:r w:rsidRPr="00AF29DC">
        <w:rPr>
          <w:b/>
          <w:bCs/>
          <w:color w:val="auto"/>
          <w:lang w:val="es-EC"/>
        </w:rPr>
        <w:t>Producto Principal:</w:t>
      </w:r>
      <w:r w:rsidRPr="00067468">
        <w:rPr>
          <w:color w:val="auto"/>
          <w:lang w:val="es-EC"/>
        </w:rPr>
        <w:t> Informe Final y Sustentación Pública</w:t>
      </w:r>
    </w:p>
    <w:p w14:paraId="31B96B06" w14:textId="77777777" w:rsidR="00067468" w:rsidRPr="00AF29DC" w:rsidRDefault="00067468" w:rsidP="00067468">
      <w:pPr>
        <w:rPr>
          <w:b/>
          <w:bCs/>
          <w:color w:val="auto"/>
          <w:lang w:val="es-EC"/>
        </w:rPr>
      </w:pPr>
      <w:r w:rsidRPr="00AF29DC">
        <w:rPr>
          <w:b/>
          <w:bCs/>
          <w:color w:val="auto"/>
          <w:lang w:val="es-EC"/>
        </w:rPr>
        <w:t>Actividades Específicas:</w:t>
      </w:r>
    </w:p>
    <w:p w14:paraId="314BA4A4" w14:textId="647D3C51" w:rsidR="00067468" w:rsidRPr="00AF29DC" w:rsidRDefault="00067468" w:rsidP="00AF29DC">
      <w:pPr>
        <w:pStyle w:val="Prrafodelista"/>
        <w:numPr>
          <w:ilvl w:val="0"/>
          <w:numId w:val="42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Redacción del Informe Final (Semana 13)</w:t>
      </w:r>
    </w:p>
    <w:p w14:paraId="3DF7EACA" w14:textId="77777777" w:rsidR="00067468" w:rsidRPr="00AF29DC" w:rsidRDefault="00067468" w:rsidP="00AF29DC">
      <w:pPr>
        <w:pStyle w:val="Prrafodelista"/>
        <w:numPr>
          <w:ilvl w:val="0"/>
          <w:numId w:val="43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Integración de todos los capítulos</w:t>
      </w:r>
    </w:p>
    <w:p w14:paraId="6AF71E99" w14:textId="77777777" w:rsidR="00067468" w:rsidRPr="00AF29DC" w:rsidRDefault="00067468" w:rsidP="00AF29DC">
      <w:pPr>
        <w:pStyle w:val="Prrafodelista"/>
        <w:numPr>
          <w:ilvl w:val="0"/>
          <w:numId w:val="43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Elaboración de resumen ejecutivo</w:t>
      </w:r>
    </w:p>
    <w:p w14:paraId="255DBDE8" w14:textId="77777777" w:rsidR="00067468" w:rsidRPr="00AF29DC" w:rsidRDefault="00067468" w:rsidP="00AF29DC">
      <w:pPr>
        <w:pStyle w:val="Prrafodelista"/>
        <w:numPr>
          <w:ilvl w:val="0"/>
          <w:numId w:val="43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Producto: Borrador completo del informe</w:t>
      </w:r>
    </w:p>
    <w:p w14:paraId="184B3D88" w14:textId="30DF514C" w:rsidR="00067468" w:rsidRPr="00AF29DC" w:rsidRDefault="00067468" w:rsidP="00AF29DC">
      <w:pPr>
        <w:pStyle w:val="Prrafodelista"/>
        <w:numPr>
          <w:ilvl w:val="0"/>
          <w:numId w:val="42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Revisión y Corrección (Semana 14)</w:t>
      </w:r>
    </w:p>
    <w:p w14:paraId="1984527D" w14:textId="77777777" w:rsidR="00067468" w:rsidRPr="00AF29DC" w:rsidRDefault="00067468" w:rsidP="00AF29DC">
      <w:pPr>
        <w:pStyle w:val="Prrafodelista"/>
        <w:numPr>
          <w:ilvl w:val="0"/>
          <w:numId w:val="44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Revisión de formato APA</w:t>
      </w:r>
    </w:p>
    <w:p w14:paraId="045D5536" w14:textId="77777777" w:rsidR="00067468" w:rsidRPr="00AF29DC" w:rsidRDefault="00067468" w:rsidP="00AF29DC">
      <w:pPr>
        <w:pStyle w:val="Prrafodelista"/>
        <w:numPr>
          <w:ilvl w:val="0"/>
          <w:numId w:val="44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Corrección de estilo y coherencia</w:t>
      </w:r>
    </w:p>
    <w:p w14:paraId="0B9ABD41" w14:textId="77777777" w:rsidR="00067468" w:rsidRPr="00AF29DC" w:rsidRDefault="00067468" w:rsidP="00AF29DC">
      <w:pPr>
        <w:pStyle w:val="Prrafodelista"/>
        <w:numPr>
          <w:ilvl w:val="0"/>
          <w:numId w:val="44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Producto: Informe final pulido</w:t>
      </w:r>
    </w:p>
    <w:p w14:paraId="4A5B28C6" w14:textId="6283AA98" w:rsidR="00067468" w:rsidRPr="00AF29DC" w:rsidRDefault="00067468" w:rsidP="00AF29DC">
      <w:pPr>
        <w:pStyle w:val="Prrafodelista"/>
        <w:numPr>
          <w:ilvl w:val="0"/>
          <w:numId w:val="42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Preparación de Sustentación (Semana 15)</w:t>
      </w:r>
    </w:p>
    <w:p w14:paraId="26381CAE" w14:textId="77777777" w:rsidR="00067468" w:rsidRPr="00AF29DC" w:rsidRDefault="00067468" w:rsidP="00AF29DC">
      <w:pPr>
        <w:pStyle w:val="Prrafodelista"/>
        <w:numPr>
          <w:ilvl w:val="0"/>
          <w:numId w:val="45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Elaboración de presentación ejecutiva</w:t>
      </w:r>
    </w:p>
    <w:p w14:paraId="51B11680" w14:textId="77777777" w:rsidR="00067468" w:rsidRPr="00AF29DC" w:rsidRDefault="00067468" w:rsidP="00AF29DC">
      <w:pPr>
        <w:pStyle w:val="Prrafodelista"/>
        <w:numPr>
          <w:ilvl w:val="0"/>
          <w:numId w:val="45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Ensayo de demostración en vivo</w:t>
      </w:r>
    </w:p>
    <w:p w14:paraId="11B91DCB" w14:textId="77777777" w:rsidR="00067468" w:rsidRPr="00AF29DC" w:rsidRDefault="00067468" w:rsidP="00AF29DC">
      <w:pPr>
        <w:pStyle w:val="Prrafodelista"/>
        <w:numPr>
          <w:ilvl w:val="0"/>
          <w:numId w:val="45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Producto: Presentación y guion de sustentación</w:t>
      </w:r>
    </w:p>
    <w:p w14:paraId="05B8C0CD" w14:textId="6AC0251F" w:rsidR="00067468" w:rsidRPr="00AF29DC" w:rsidRDefault="00067468" w:rsidP="00AF29DC">
      <w:pPr>
        <w:pStyle w:val="Prrafodelista"/>
        <w:numPr>
          <w:ilvl w:val="0"/>
          <w:numId w:val="42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Sustentación Final (Semana 16)</w:t>
      </w:r>
    </w:p>
    <w:p w14:paraId="1BC939F6" w14:textId="77777777" w:rsidR="00067468" w:rsidRPr="00AF29DC" w:rsidRDefault="00067468" w:rsidP="00AF29DC">
      <w:pPr>
        <w:pStyle w:val="Prrafodelista"/>
        <w:numPr>
          <w:ilvl w:val="0"/>
          <w:numId w:val="46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Presentación ante comité evaluador</w:t>
      </w:r>
    </w:p>
    <w:p w14:paraId="11C162C5" w14:textId="77777777" w:rsidR="00067468" w:rsidRPr="00AF29DC" w:rsidRDefault="00067468" w:rsidP="00AF29DC">
      <w:pPr>
        <w:pStyle w:val="Prrafodelista"/>
        <w:numPr>
          <w:ilvl w:val="0"/>
          <w:numId w:val="46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Demostración funcional</w:t>
      </w:r>
    </w:p>
    <w:p w14:paraId="42F6CF39" w14:textId="77777777" w:rsidR="00067468" w:rsidRPr="00AF29DC" w:rsidRDefault="00067468" w:rsidP="00AF29DC">
      <w:pPr>
        <w:pStyle w:val="Prrafodelista"/>
        <w:numPr>
          <w:ilvl w:val="0"/>
          <w:numId w:val="46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Producto: Sustentación pública y defensa</w:t>
      </w:r>
    </w:p>
    <w:p w14:paraId="11788544" w14:textId="77777777" w:rsidR="00067468" w:rsidRPr="00AF29DC" w:rsidRDefault="00067468" w:rsidP="00067468">
      <w:pPr>
        <w:rPr>
          <w:b/>
          <w:bCs/>
          <w:color w:val="auto"/>
          <w:lang w:val="es-EC"/>
        </w:rPr>
      </w:pPr>
      <w:r w:rsidRPr="00AF29DC">
        <w:rPr>
          <w:b/>
          <w:bCs/>
          <w:color w:val="auto"/>
          <w:lang w:val="es-EC"/>
        </w:rPr>
        <w:t>Evaluación:</w:t>
      </w:r>
    </w:p>
    <w:p w14:paraId="579D4716" w14:textId="77777777" w:rsidR="00067468" w:rsidRPr="00AF29DC" w:rsidRDefault="00067468" w:rsidP="00AF29DC">
      <w:pPr>
        <w:pStyle w:val="Prrafodelista"/>
        <w:numPr>
          <w:ilvl w:val="0"/>
          <w:numId w:val="47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Calidad del informe final: 40%</w:t>
      </w:r>
    </w:p>
    <w:p w14:paraId="47BCF879" w14:textId="77777777" w:rsidR="00067468" w:rsidRPr="00AF29DC" w:rsidRDefault="00067468" w:rsidP="00AF29DC">
      <w:pPr>
        <w:pStyle w:val="Prrafodelista"/>
        <w:numPr>
          <w:ilvl w:val="0"/>
          <w:numId w:val="47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Presentación y comunicación: 30%</w:t>
      </w:r>
    </w:p>
    <w:p w14:paraId="37951FDC" w14:textId="77777777" w:rsidR="00067468" w:rsidRPr="00AF29DC" w:rsidRDefault="00067468" w:rsidP="00AF29DC">
      <w:pPr>
        <w:pStyle w:val="Prrafodelista"/>
        <w:numPr>
          <w:ilvl w:val="0"/>
          <w:numId w:val="47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Demostración técnica: 20%</w:t>
      </w:r>
    </w:p>
    <w:p w14:paraId="6EF415F5" w14:textId="77777777" w:rsidR="00067468" w:rsidRPr="00AF29DC" w:rsidRDefault="00067468" w:rsidP="00AF29DC">
      <w:pPr>
        <w:pStyle w:val="Prrafodelista"/>
        <w:numPr>
          <w:ilvl w:val="0"/>
          <w:numId w:val="47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Respuestas a preguntas: 10%</w:t>
      </w:r>
    </w:p>
    <w:p w14:paraId="24FB4C72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color w:val="auto"/>
          <w:lang w:val="es-EC"/>
        </w:rPr>
        <w:pict w14:anchorId="3FA0E685">
          <v:rect id="_x0000_i1101" style="width:0;height:.75pt" o:hralign="center" o:hrstd="t" o:hr="t" fillcolor="#a0a0a0" stroked="f"/>
        </w:pict>
      </w:r>
    </w:p>
    <w:p w14:paraId="57B06F61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color w:val="auto"/>
          <w:lang w:val="es-EC"/>
        </w:rPr>
        <w:t>CRONOGRAMA GENERAL DE ENTREGAS</w:t>
      </w:r>
    </w:p>
    <w:tbl>
      <w:tblPr>
        <w:tblStyle w:val="Tabladelista4-nfasis3"/>
        <w:tblW w:w="0" w:type="auto"/>
        <w:tblLook w:val="04A0" w:firstRow="1" w:lastRow="0" w:firstColumn="1" w:lastColumn="0" w:noHBand="0" w:noVBand="1"/>
      </w:tblPr>
      <w:tblGrid>
        <w:gridCol w:w="1198"/>
        <w:gridCol w:w="1260"/>
        <w:gridCol w:w="4196"/>
        <w:gridCol w:w="2593"/>
      </w:tblGrid>
      <w:tr w:rsidR="00067468" w:rsidRPr="00067468" w14:paraId="24A562FD" w14:textId="77777777" w:rsidTr="00067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DBE65" w14:textId="77777777" w:rsidR="00067468" w:rsidRPr="00067468" w:rsidRDefault="00067468" w:rsidP="00067468">
            <w:pPr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Entrega</w:t>
            </w:r>
          </w:p>
        </w:tc>
        <w:tc>
          <w:tcPr>
            <w:tcW w:w="0" w:type="auto"/>
            <w:hideMark/>
          </w:tcPr>
          <w:p w14:paraId="726E0094" w14:textId="77777777" w:rsidR="00067468" w:rsidRPr="00067468" w:rsidRDefault="00067468" w:rsidP="0006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Semana</w:t>
            </w:r>
          </w:p>
        </w:tc>
        <w:tc>
          <w:tcPr>
            <w:tcW w:w="0" w:type="auto"/>
            <w:hideMark/>
          </w:tcPr>
          <w:p w14:paraId="01193072" w14:textId="77777777" w:rsidR="00067468" w:rsidRPr="00067468" w:rsidRDefault="00067468" w:rsidP="0006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Producto Principal</w:t>
            </w:r>
          </w:p>
        </w:tc>
        <w:tc>
          <w:tcPr>
            <w:tcW w:w="0" w:type="auto"/>
            <w:hideMark/>
          </w:tcPr>
          <w:p w14:paraId="3E643080" w14:textId="77777777" w:rsidR="00067468" w:rsidRPr="00067468" w:rsidRDefault="00067468" w:rsidP="0006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Peso en Nota Final</w:t>
            </w:r>
          </w:p>
        </w:tc>
      </w:tr>
      <w:tr w:rsidR="00067468" w:rsidRPr="00067468" w14:paraId="7B9FC66D" w14:textId="77777777" w:rsidTr="00067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34399" w14:textId="77777777" w:rsidR="00067468" w:rsidRPr="00067468" w:rsidRDefault="00067468" w:rsidP="00067468">
            <w:pPr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7ED52D8E" w14:textId="77777777" w:rsidR="00067468" w:rsidRPr="00067468" w:rsidRDefault="00067468" w:rsidP="0006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3418CDB" w14:textId="77777777" w:rsidR="00067468" w:rsidRPr="00067468" w:rsidRDefault="00067468" w:rsidP="0006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Documento de Fundamentación</w:t>
            </w:r>
          </w:p>
        </w:tc>
        <w:tc>
          <w:tcPr>
            <w:tcW w:w="0" w:type="auto"/>
            <w:hideMark/>
          </w:tcPr>
          <w:p w14:paraId="14C59989" w14:textId="77777777" w:rsidR="00067468" w:rsidRPr="00067468" w:rsidRDefault="00067468" w:rsidP="0006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20%</w:t>
            </w:r>
          </w:p>
        </w:tc>
      </w:tr>
      <w:tr w:rsidR="00067468" w:rsidRPr="00067468" w14:paraId="2E0816CB" w14:textId="77777777" w:rsidTr="00067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C4380" w14:textId="77777777" w:rsidR="00067468" w:rsidRPr="00067468" w:rsidRDefault="00067468" w:rsidP="00067468">
            <w:pPr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0F0661BD" w14:textId="77777777" w:rsidR="00067468" w:rsidRPr="00067468" w:rsidRDefault="00067468" w:rsidP="0006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8</w:t>
            </w:r>
          </w:p>
        </w:tc>
        <w:tc>
          <w:tcPr>
            <w:tcW w:w="0" w:type="auto"/>
            <w:hideMark/>
          </w:tcPr>
          <w:p w14:paraId="02E05A25" w14:textId="77777777" w:rsidR="00067468" w:rsidRPr="00067468" w:rsidRDefault="00067468" w:rsidP="0006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Prototipo Funcional</w:t>
            </w:r>
          </w:p>
        </w:tc>
        <w:tc>
          <w:tcPr>
            <w:tcW w:w="0" w:type="auto"/>
            <w:hideMark/>
          </w:tcPr>
          <w:p w14:paraId="73EEDFAE" w14:textId="77777777" w:rsidR="00067468" w:rsidRPr="00067468" w:rsidRDefault="00067468" w:rsidP="0006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30%</w:t>
            </w:r>
          </w:p>
        </w:tc>
      </w:tr>
      <w:tr w:rsidR="00067468" w:rsidRPr="00067468" w14:paraId="74DCF951" w14:textId="77777777" w:rsidTr="00067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F289D" w14:textId="77777777" w:rsidR="00067468" w:rsidRPr="00067468" w:rsidRDefault="00067468" w:rsidP="00067468">
            <w:pPr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68A5D1B8" w14:textId="77777777" w:rsidR="00067468" w:rsidRPr="00067468" w:rsidRDefault="00067468" w:rsidP="0006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12</w:t>
            </w:r>
          </w:p>
        </w:tc>
        <w:tc>
          <w:tcPr>
            <w:tcW w:w="0" w:type="auto"/>
            <w:hideMark/>
          </w:tcPr>
          <w:p w14:paraId="3C6B7302" w14:textId="77777777" w:rsidR="00067468" w:rsidRPr="00067468" w:rsidRDefault="00067468" w:rsidP="0006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Análisis de Resultados</w:t>
            </w:r>
          </w:p>
        </w:tc>
        <w:tc>
          <w:tcPr>
            <w:tcW w:w="0" w:type="auto"/>
            <w:hideMark/>
          </w:tcPr>
          <w:p w14:paraId="0127F48A" w14:textId="77777777" w:rsidR="00067468" w:rsidRPr="00067468" w:rsidRDefault="00067468" w:rsidP="0006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25%</w:t>
            </w:r>
          </w:p>
        </w:tc>
      </w:tr>
      <w:tr w:rsidR="00067468" w:rsidRPr="00067468" w14:paraId="648618FF" w14:textId="77777777" w:rsidTr="00067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5988E" w14:textId="77777777" w:rsidR="00067468" w:rsidRPr="00067468" w:rsidRDefault="00067468" w:rsidP="00067468">
            <w:pPr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ACA55D4" w14:textId="77777777" w:rsidR="00067468" w:rsidRPr="00067468" w:rsidRDefault="00067468" w:rsidP="0006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16</w:t>
            </w:r>
          </w:p>
        </w:tc>
        <w:tc>
          <w:tcPr>
            <w:tcW w:w="0" w:type="auto"/>
            <w:hideMark/>
          </w:tcPr>
          <w:p w14:paraId="1F4B827B" w14:textId="77777777" w:rsidR="00067468" w:rsidRPr="00067468" w:rsidRDefault="00067468" w:rsidP="0006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Informe Final y Sustentación</w:t>
            </w:r>
          </w:p>
        </w:tc>
        <w:tc>
          <w:tcPr>
            <w:tcW w:w="0" w:type="auto"/>
            <w:hideMark/>
          </w:tcPr>
          <w:p w14:paraId="2ED961B5" w14:textId="77777777" w:rsidR="00067468" w:rsidRPr="00067468" w:rsidRDefault="00067468" w:rsidP="0006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C"/>
              </w:rPr>
            </w:pPr>
            <w:r w:rsidRPr="00067468">
              <w:rPr>
                <w:color w:val="auto"/>
                <w:lang w:val="es-EC"/>
              </w:rPr>
              <w:t>25%</w:t>
            </w:r>
          </w:p>
        </w:tc>
      </w:tr>
    </w:tbl>
    <w:p w14:paraId="0779C9FA" w14:textId="77777777" w:rsidR="00067468" w:rsidRPr="00067468" w:rsidRDefault="00067468" w:rsidP="00067468">
      <w:pPr>
        <w:rPr>
          <w:color w:val="auto"/>
          <w:lang w:val="es-EC"/>
        </w:rPr>
      </w:pPr>
      <w:r w:rsidRPr="00067468">
        <w:rPr>
          <w:color w:val="auto"/>
          <w:lang w:val="es-EC"/>
        </w:rPr>
        <w:pict w14:anchorId="1AB85E2D">
          <v:rect id="_x0000_i1102" style="width:0;height:.75pt" o:hralign="center" o:hrstd="t" o:hr="t" fillcolor="#a0a0a0" stroked="f"/>
        </w:pict>
      </w:r>
    </w:p>
    <w:p w14:paraId="66463F67" w14:textId="77777777" w:rsidR="00067468" w:rsidRPr="00067468" w:rsidRDefault="00067468" w:rsidP="00067468">
      <w:pPr>
        <w:rPr>
          <w:b/>
          <w:bCs/>
          <w:color w:val="auto"/>
          <w:lang w:val="es-EC"/>
        </w:rPr>
      </w:pPr>
      <w:r w:rsidRPr="00067468">
        <w:rPr>
          <w:b/>
          <w:bCs/>
          <w:color w:val="auto"/>
          <w:lang w:val="es-EC"/>
        </w:rPr>
        <w:t>RÚBRICA DE EVALUACIÓN GENERAL</w:t>
      </w:r>
    </w:p>
    <w:p w14:paraId="2FFB4C7A" w14:textId="77777777" w:rsidR="00067468" w:rsidRPr="00AF29DC" w:rsidRDefault="00067468" w:rsidP="00067468">
      <w:pPr>
        <w:rPr>
          <w:b/>
          <w:bCs/>
          <w:color w:val="auto"/>
          <w:lang w:val="es-EC"/>
        </w:rPr>
      </w:pPr>
      <w:r w:rsidRPr="00AF29DC">
        <w:rPr>
          <w:b/>
          <w:bCs/>
          <w:color w:val="auto"/>
          <w:lang w:val="es-EC"/>
        </w:rPr>
        <w:t>Excelente (4.5-5.0):</w:t>
      </w:r>
    </w:p>
    <w:p w14:paraId="56B1BA0A" w14:textId="77777777" w:rsidR="00067468" w:rsidRPr="00AF29DC" w:rsidRDefault="00067468" w:rsidP="00AF29DC">
      <w:pPr>
        <w:pStyle w:val="Prrafodelista"/>
        <w:numPr>
          <w:ilvl w:val="0"/>
          <w:numId w:val="48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Cumple todos los requisitos excediendo expectativas</w:t>
      </w:r>
    </w:p>
    <w:p w14:paraId="7B3AE3AD" w14:textId="77777777" w:rsidR="00067468" w:rsidRPr="00AF29DC" w:rsidRDefault="00067468" w:rsidP="00AF29DC">
      <w:pPr>
        <w:pStyle w:val="Prrafodelista"/>
        <w:numPr>
          <w:ilvl w:val="0"/>
          <w:numId w:val="48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Aporta elementos innovadores y originales</w:t>
      </w:r>
    </w:p>
    <w:p w14:paraId="1D3D6015" w14:textId="77777777" w:rsidR="00067468" w:rsidRPr="00AF29DC" w:rsidRDefault="00067468" w:rsidP="00AF29DC">
      <w:pPr>
        <w:pStyle w:val="Prrafodelista"/>
        <w:numPr>
          <w:ilvl w:val="0"/>
          <w:numId w:val="48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Documentación impecable en formato APA</w:t>
      </w:r>
    </w:p>
    <w:p w14:paraId="569BBF66" w14:textId="77777777" w:rsidR="00067468" w:rsidRPr="00AF29DC" w:rsidRDefault="00067468" w:rsidP="00AF29DC">
      <w:pPr>
        <w:pStyle w:val="Prrafodelista"/>
        <w:numPr>
          <w:ilvl w:val="0"/>
          <w:numId w:val="48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Demostración técnica fluida y profesional</w:t>
      </w:r>
    </w:p>
    <w:p w14:paraId="300A879E" w14:textId="77777777" w:rsidR="00067468" w:rsidRPr="00AF29DC" w:rsidRDefault="00067468" w:rsidP="00067468">
      <w:pPr>
        <w:rPr>
          <w:b/>
          <w:bCs/>
          <w:color w:val="auto"/>
          <w:lang w:val="es-EC"/>
        </w:rPr>
      </w:pPr>
      <w:r w:rsidRPr="00AF29DC">
        <w:rPr>
          <w:b/>
          <w:bCs/>
          <w:color w:val="auto"/>
          <w:lang w:val="es-EC"/>
        </w:rPr>
        <w:t>Sobresaliente (4.0-4.4):</w:t>
      </w:r>
    </w:p>
    <w:p w14:paraId="1F0190E4" w14:textId="77777777" w:rsidR="00067468" w:rsidRPr="00AF29DC" w:rsidRDefault="00067468" w:rsidP="00AF29DC">
      <w:pPr>
        <w:pStyle w:val="Prrafodelista"/>
        <w:numPr>
          <w:ilvl w:val="0"/>
          <w:numId w:val="49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Cumple todos los requisitos satisfactoriamente</w:t>
      </w:r>
    </w:p>
    <w:p w14:paraId="1A20422A" w14:textId="77777777" w:rsidR="00067468" w:rsidRPr="00AF29DC" w:rsidRDefault="00067468" w:rsidP="00AF29DC">
      <w:pPr>
        <w:pStyle w:val="Prrafodelista"/>
        <w:numPr>
          <w:ilvl w:val="0"/>
          <w:numId w:val="49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Buena calidad técnica y documental</w:t>
      </w:r>
    </w:p>
    <w:p w14:paraId="6296F5BC" w14:textId="77777777" w:rsidR="00067468" w:rsidRPr="00AF29DC" w:rsidRDefault="00067468" w:rsidP="00AF29DC">
      <w:pPr>
        <w:pStyle w:val="Prrafodelista"/>
        <w:numPr>
          <w:ilvl w:val="0"/>
          <w:numId w:val="49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Presentación clara y organizada</w:t>
      </w:r>
    </w:p>
    <w:p w14:paraId="545E1B24" w14:textId="77777777" w:rsidR="00067468" w:rsidRPr="00AF29DC" w:rsidRDefault="00067468" w:rsidP="00067468">
      <w:pPr>
        <w:rPr>
          <w:b/>
          <w:bCs/>
          <w:color w:val="auto"/>
          <w:lang w:val="es-EC"/>
        </w:rPr>
      </w:pPr>
      <w:r w:rsidRPr="00AF29DC">
        <w:rPr>
          <w:b/>
          <w:bCs/>
          <w:color w:val="auto"/>
          <w:lang w:val="es-EC"/>
        </w:rPr>
        <w:t>Aceptable (3.5-3.9):</w:t>
      </w:r>
    </w:p>
    <w:p w14:paraId="394418DB" w14:textId="77777777" w:rsidR="00067468" w:rsidRPr="00AF29DC" w:rsidRDefault="00067468" w:rsidP="00AF29DC">
      <w:pPr>
        <w:pStyle w:val="Prrafodelista"/>
        <w:numPr>
          <w:ilvl w:val="0"/>
          <w:numId w:val="50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Cumple requisitos mínimos</w:t>
      </w:r>
    </w:p>
    <w:p w14:paraId="047A6F2A" w14:textId="77777777" w:rsidR="00067468" w:rsidRPr="00AF29DC" w:rsidRDefault="00067468" w:rsidP="00AF29DC">
      <w:pPr>
        <w:pStyle w:val="Prrafodelista"/>
        <w:numPr>
          <w:ilvl w:val="0"/>
          <w:numId w:val="50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Algunas deficiencias en formato o contenido</w:t>
      </w:r>
    </w:p>
    <w:p w14:paraId="68075D6C" w14:textId="77777777" w:rsidR="00067468" w:rsidRPr="00AF29DC" w:rsidRDefault="00067468" w:rsidP="00AF29DC">
      <w:pPr>
        <w:pStyle w:val="Prrafodelista"/>
        <w:numPr>
          <w:ilvl w:val="0"/>
          <w:numId w:val="50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Demostración técnica básica</w:t>
      </w:r>
    </w:p>
    <w:p w14:paraId="7D97D6CA" w14:textId="77777777" w:rsidR="00067468" w:rsidRPr="00AF29DC" w:rsidRDefault="00067468" w:rsidP="00067468">
      <w:pPr>
        <w:rPr>
          <w:b/>
          <w:bCs/>
          <w:color w:val="auto"/>
          <w:lang w:val="es-EC"/>
        </w:rPr>
      </w:pPr>
      <w:r w:rsidRPr="00AF29DC">
        <w:rPr>
          <w:b/>
          <w:bCs/>
          <w:color w:val="auto"/>
          <w:lang w:val="es-EC"/>
        </w:rPr>
        <w:t>Insuficiente (&lt;3.5):</w:t>
      </w:r>
    </w:p>
    <w:p w14:paraId="45180C6D" w14:textId="77777777" w:rsidR="00067468" w:rsidRPr="00AF29DC" w:rsidRDefault="00067468" w:rsidP="00AF29DC">
      <w:pPr>
        <w:pStyle w:val="Prrafodelista"/>
        <w:numPr>
          <w:ilvl w:val="0"/>
          <w:numId w:val="51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No cumple requisitos mínimos</w:t>
      </w:r>
    </w:p>
    <w:p w14:paraId="46A193FA" w14:textId="77777777" w:rsidR="00067468" w:rsidRPr="00AF29DC" w:rsidRDefault="00067468" w:rsidP="00AF29DC">
      <w:pPr>
        <w:pStyle w:val="Prrafodelista"/>
        <w:numPr>
          <w:ilvl w:val="0"/>
          <w:numId w:val="51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Deficiencias graves en contenido o formato</w:t>
      </w:r>
    </w:p>
    <w:p w14:paraId="3FB6CA9E" w14:textId="77777777" w:rsidR="00067468" w:rsidRPr="00AF29DC" w:rsidRDefault="00067468" w:rsidP="00AF29DC">
      <w:pPr>
        <w:pStyle w:val="Prrafodelista"/>
        <w:numPr>
          <w:ilvl w:val="0"/>
          <w:numId w:val="51"/>
        </w:numPr>
        <w:rPr>
          <w:color w:val="auto"/>
          <w:lang w:val="es-EC"/>
        </w:rPr>
      </w:pPr>
      <w:r w:rsidRPr="00AF29DC">
        <w:rPr>
          <w:color w:val="auto"/>
          <w:lang w:val="es-EC"/>
        </w:rPr>
        <w:t>Falta de evidencias técnicas</w:t>
      </w:r>
    </w:p>
    <w:p w14:paraId="63389D26" w14:textId="77777777" w:rsidR="00E94B5F" w:rsidRPr="00067468" w:rsidRDefault="00E94B5F" w:rsidP="00067468">
      <w:pPr>
        <w:rPr>
          <w:color w:val="auto"/>
        </w:rPr>
      </w:pPr>
    </w:p>
    <w:sectPr w:rsidR="00E94B5F" w:rsidRPr="00067468" w:rsidSect="000821D9">
      <w:headerReference w:type="default" r:id="rId9"/>
      <w:footerReference w:type="default" r:id="rId10"/>
      <w:footerReference w:type="first" r:id="rId11"/>
      <w:pgSz w:w="11906" w:h="16838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7C982" w14:textId="77777777" w:rsidR="00C278BC" w:rsidRDefault="00C278BC" w:rsidP="004B7E44">
      <w:r>
        <w:separator/>
      </w:r>
    </w:p>
  </w:endnote>
  <w:endnote w:type="continuationSeparator" w:id="0">
    <w:p w14:paraId="2E78FE26" w14:textId="77777777" w:rsidR="00C278BC" w:rsidRDefault="00C278BC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030381D5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0532A57E" w14:textId="32DFD069" w:rsidR="004B7E44" w:rsidRDefault="004B7E44" w:rsidP="004B7E44">
          <w:pPr>
            <w:pStyle w:val="Piedepgina"/>
          </w:pPr>
          <w:r>
            <w:rPr>
              <w:lang w:bidi="es-ES"/>
            </w:rPr>
            <w:t>www.</w:t>
          </w:r>
          <w:r w:rsidR="00AF29DC">
            <w:rPr>
              <w:lang w:bidi="es-ES"/>
            </w:rPr>
            <w:t>iste.edu.ec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BCD94" w14:textId="77777777" w:rsidR="005A718F" w:rsidRDefault="005A718F" w:rsidP="004B7E44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9120E9">
          <w:rPr>
            <w:noProof/>
            <w:lang w:bidi="es-ES"/>
          </w:rPr>
          <w:t>1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B61B1" w14:textId="77777777" w:rsidR="00C278BC" w:rsidRDefault="00C278BC" w:rsidP="004B7E44">
      <w:r>
        <w:separator/>
      </w:r>
    </w:p>
  </w:footnote>
  <w:footnote w:type="continuationSeparator" w:id="0">
    <w:p w14:paraId="5C2FD3CF" w14:textId="77777777" w:rsidR="00C278BC" w:rsidRDefault="00C278BC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52716A8B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380928DD" w14:textId="77777777" w:rsidR="004B7E44" w:rsidRDefault="004B7E44" w:rsidP="004B7E44">
          <w:pPr>
            <w:pStyle w:val="Encabezado"/>
          </w:pPr>
          <w:r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C95CF35" wp14:editId="2A3B09A2">
                    <wp:extent cx="1352282" cy="592428"/>
                    <wp:effectExtent l="0" t="0" r="635" b="0"/>
                    <wp:docPr id="11" name="Rectá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F79B4E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  <w:lang w:bidi="es-ES"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  <w:lang w:bidi="es-ES"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  <w:lang w:bidi="es-ES"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4C95CF35" id="Rectángulo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" fillcolor="#a4063e [3204]" stroked="f" strokeweight="2pt">
                    <v:textbox>
                      <w:txbxContent>
                        <w:p w14:paraId="41F79B4E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  <w:lang w:bidi="es-ES"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  <w:lang w:bidi="es-ES"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  <w:lang w:bidi="es-ES"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  <w:lang w:bidi="es-ES"/>
                            </w:rPr>
                            <w:t>2</w:t>
                          </w:r>
                          <w:r w:rsidRPr="004B7E44">
                            <w:rPr>
                              <w:b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2AD"/>
    <w:multiLevelType w:val="hybridMultilevel"/>
    <w:tmpl w:val="9AE4A3E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4028F"/>
    <w:multiLevelType w:val="multilevel"/>
    <w:tmpl w:val="8AC2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755A4"/>
    <w:multiLevelType w:val="hybridMultilevel"/>
    <w:tmpl w:val="58C4D9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E6DAF"/>
    <w:multiLevelType w:val="hybridMultilevel"/>
    <w:tmpl w:val="6302A1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58C"/>
    <w:multiLevelType w:val="multilevel"/>
    <w:tmpl w:val="EFF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A15C1"/>
    <w:multiLevelType w:val="hybridMultilevel"/>
    <w:tmpl w:val="719267F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8D7BCA"/>
    <w:multiLevelType w:val="hybridMultilevel"/>
    <w:tmpl w:val="A6A0EE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5475D"/>
    <w:multiLevelType w:val="hybridMultilevel"/>
    <w:tmpl w:val="1310CA2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526C5"/>
    <w:multiLevelType w:val="hybridMultilevel"/>
    <w:tmpl w:val="F7AC435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465D5A"/>
    <w:multiLevelType w:val="hybridMultilevel"/>
    <w:tmpl w:val="11C65D4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7668F"/>
    <w:multiLevelType w:val="hybridMultilevel"/>
    <w:tmpl w:val="E80EFE2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D12F5"/>
    <w:multiLevelType w:val="hybridMultilevel"/>
    <w:tmpl w:val="D58A9B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B24DB"/>
    <w:multiLevelType w:val="hybridMultilevel"/>
    <w:tmpl w:val="526C87A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B74871"/>
    <w:multiLevelType w:val="multilevel"/>
    <w:tmpl w:val="D302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822C9"/>
    <w:multiLevelType w:val="hybridMultilevel"/>
    <w:tmpl w:val="51129C9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9C0551"/>
    <w:multiLevelType w:val="multilevel"/>
    <w:tmpl w:val="58E8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942D1D"/>
    <w:multiLevelType w:val="multilevel"/>
    <w:tmpl w:val="E56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107B1"/>
    <w:multiLevelType w:val="hybridMultilevel"/>
    <w:tmpl w:val="8F5C2D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7B48"/>
    <w:multiLevelType w:val="hybridMultilevel"/>
    <w:tmpl w:val="AD58B9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9140A"/>
    <w:multiLevelType w:val="multilevel"/>
    <w:tmpl w:val="E17A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4234E"/>
    <w:multiLevelType w:val="hybridMultilevel"/>
    <w:tmpl w:val="3F3418A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9547D5E"/>
    <w:multiLevelType w:val="multilevel"/>
    <w:tmpl w:val="C048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1034E"/>
    <w:multiLevelType w:val="multilevel"/>
    <w:tmpl w:val="0BD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64254"/>
    <w:multiLevelType w:val="multilevel"/>
    <w:tmpl w:val="93F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E2620"/>
    <w:multiLevelType w:val="hybridMultilevel"/>
    <w:tmpl w:val="A7CE163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791387"/>
    <w:multiLevelType w:val="multilevel"/>
    <w:tmpl w:val="A35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642C5"/>
    <w:multiLevelType w:val="multilevel"/>
    <w:tmpl w:val="6996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A71247"/>
    <w:multiLevelType w:val="hybridMultilevel"/>
    <w:tmpl w:val="9CF286D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AC2B44"/>
    <w:multiLevelType w:val="multilevel"/>
    <w:tmpl w:val="1E0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B45AC5"/>
    <w:multiLevelType w:val="hybridMultilevel"/>
    <w:tmpl w:val="EA6265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C8324C"/>
    <w:multiLevelType w:val="hybridMultilevel"/>
    <w:tmpl w:val="8C88B6A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195899"/>
    <w:multiLevelType w:val="multilevel"/>
    <w:tmpl w:val="7152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445829"/>
    <w:multiLevelType w:val="multilevel"/>
    <w:tmpl w:val="E17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815AD"/>
    <w:multiLevelType w:val="hybridMultilevel"/>
    <w:tmpl w:val="24D2DAF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E567C0"/>
    <w:multiLevelType w:val="multilevel"/>
    <w:tmpl w:val="DAA6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801576"/>
    <w:multiLevelType w:val="multilevel"/>
    <w:tmpl w:val="1B2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53ECF"/>
    <w:multiLevelType w:val="hybridMultilevel"/>
    <w:tmpl w:val="AD4821B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B82EF4"/>
    <w:multiLevelType w:val="hybridMultilevel"/>
    <w:tmpl w:val="23386C5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A576D3"/>
    <w:multiLevelType w:val="multilevel"/>
    <w:tmpl w:val="C07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D6F1C"/>
    <w:multiLevelType w:val="hybridMultilevel"/>
    <w:tmpl w:val="30A69DB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9115A"/>
    <w:multiLevelType w:val="multilevel"/>
    <w:tmpl w:val="AA4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A44005"/>
    <w:multiLevelType w:val="multilevel"/>
    <w:tmpl w:val="6774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F52F6D"/>
    <w:multiLevelType w:val="multilevel"/>
    <w:tmpl w:val="5C1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3D7330"/>
    <w:multiLevelType w:val="hybridMultilevel"/>
    <w:tmpl w:val="B6349E5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7E6CDA"/>
    <w:multiLevelType w:val="multilevel"/>
    <w:tmpl w:val="5D8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C0942"/>
    <w:multiLevelType w:val="multilevel"/>
    <w:tmpl w:val="C5D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7650B"/>
    <w:multiLevelType w:val="hybridMultilevel"/>
    <w:tmpl w:val="535679F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D2704A"/>
    <w:multiLevelType w:val="multilevel"/>
    <w:tmpl w:val="2536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B170DE"/>
    <w:multiLevelType w:val="multilevel"/>
    <w:tmpl w:val="822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05F00"/>
    <w:multiLevelType w:val="hybridMultilevel"/>
    <w:tmpl w:val="95821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52151D"/>
    <w:multiLevelType w:val="hybridMultilevel"/>
    <w:tmpl w:val="7B3E567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8874378">
    <w:abstractNumId w:val="19"/>
  </w:num>
  <w:num w:numId="2" w16cid:durableId="1334452872">
    <w:abstractNumId w:val="38"/>
  </w:num>
  <w:num w:numId="3" w16cid:durableId="1548762357">
    <w:abstractNumId w:val="41"/>
  </w:num>
  <w:num w:numId="4" w16cid:durableId="418253667">
    <w:abstractNumId w:val="28"/>
  </w:num>
  <w:num w:numId="5" w16cid:durableId="540552607">
    <w:abstractNumId w:val="1"/>
  </w:num>
  <w:num w:numId="6" w16cid:durableId="1563711090">
    <w:abstractNumId w:val="47"/>
  </w:num>
  <w:num w:numId="7" w16cid:durableId="897396696">
    <w:abstractNumId w:val="15"/>
  </w:num>
  <w:num w:numId="8" w16cid:durableId="683482482">
    <w:abstractNumId w:val="22"/>
  </w:num>
  <w:num w:numId="9" w16cid:durableId="439762207">
    <w:abstractNumId w:val="44"/>
  </w:num>
  <w:num w:numId="10" w16cid:durableId="165367919">
    <w:abstractNumId w:val="48"/>
  </w:num>
  <w:num w:numId="11" w16cid:durableId="1700936963">
    <w:abstractNumId w:val="42"/>
  </w:num>
  <w:num w:numId="12" w16cid:durableId="2009821797">
    <w:abstractNumId w:val="35"/>
  </w:num>
  <w:num w:numId="13" w16cid:durableId="1321538296">
    <w:abstractNumId w:val="34"/>
  </w:num>
  <w:num w:numId="14" w16cid:durableId="1472556174">
    <w:abstractNumId w:val="45"/>
  </w:num>
  <w:num w:numId="15" w16cid:durableId="803348068">
    <w:abstractNumId w:val="31"/>
  </w:num>
  <w:num w:numId="16" w16cid:durableId="986128700">
    <w:abstractNumId w:val="13"/>
  </w:num>
  <w:num w:numId="17" w16cid:durableId="1189637271">
    <w:abstractNumId w:val="26"/>
  </w:num>
  <w:num w:numId="18" w16cid:durableId="2044859597">
    <w:abstractNumId w:val="23"/>
  </w:num>
  <w:num w:numId="19" w16cid:durableId="687605501">
    <w:abstractNumId w:val="21"/>
  </w:num>
  <w:num w:numId="20" w16cid:durableId="639843889">
    <w:abstractNumId w:val="25"/>
  </w:num>
  <w:num w:numId="21" w16cid:durableId="810099555">
    <w:abstractNumId w:val="4"/>
  </w:num>
  <w:num w:numId="22" w16cid:durableId="969475159">
    <w:abstractNumId w:val="32"/>
  </w:num>
  <w:num w:numId="23" w16cid:durableId="1403790994">
    <w:abstractNumId w:val="16"/>
  </w:num>
  <w:num w:numId="24" w16cid:durableId="948665717">
    <w:abstractNumId w:val="40"/>
  </w:num>
  <w:num w:numId="25" w16cid:durableId="1563908462">
    <w:abstractNumId w:val="39"/>
  </w:num>
  <w:num w:numId="26" w16cid:durableId="1496647476">
    <w:abstractNumId w:val="5"/>
  </w:num>
  <w:num w:numId="27" w16cid:durableId="212738994">
    <w:abstractNumId w:val="8"/>
  </w:num>
  <w:num w:numId="28" w16cid:durableId="1731078246">
    <w:abstractNumId w:val="50"/>
  </w:num>
  <w:num w:numId="29" w16cid:durableId="1140028193">
    <w:abstractNumId w:val="0"/>
  </w:num>
  <w:num w:numId="30" w16cid:durableId="1674145990">
    <w:abstractNumId w:val="17"/>
  </w:num>
  <w:num w:numId="31" w16cid:durableId="763454520">
    <w:abstractNumId w:val="33"/>
  </w:num>
  <w:num w:numId="32" w16cid:durableId="409692872">
    <w:abstractNumId w:val="20"/>
  </w:num>
  <w:num w:numId="33" w16cid:durableId="1607150131">
    <w:abstractNumId w:val="14"/>
  </w:num>
  <w:num w:numId="34" w16cid:durableId="358972056">
    <w:abstractNumId w:val="36"/>
  </w:num>
  <w:num w:numId="35" w16cid:durableId="938489859">
    <w:abstractNumId w:val="49"/>
  </w:num>
  <w:num w:numId="36" w16cid:durableId="1971472545">
    <w:abstractNumId w:val="7"/>
  </w:num>
  <w:num w:numId="37" w16cid:durableId="456221731">
    <w:abstractNumId w:val="43"/>
  </w:num>
  <w:num w:numId="38" w16cid:durableId="297223744">
    <w:abstractNumId w:val="30"/>
  </w:num>
  <w:num w:numId="39" w16cid:durableId="920218972">
    <w:abstractNumId w:val="12"/>
  </w:num>
  <w:num w:numId="40" w16cid:durableId="59520719">
    <w:abstractNumId w:val="37"/>
  </w:num>
  <w:num w:numId="41" w16cid:durableId="1882865268">
    <w:abstractNumId w:val="18"/>
  </w:num>
  <w:num w:numId="42" w16cid:durableId="1891845667">
    <w:abstractNumId w:val="10"/>
  </w:num>
  <w:num w:numId="43" w16cid:durableId="1554922457">
    <w:abstractNumId w:val="27"/>
  </w:num>
  <w:num w:numId="44" w16cid:durableId="2017724760">
    <w:abstractNumId w:val="9"/>
  </w:num>
  <w:num w:numId="45" w16cid:durableId="1393699326">
    <w:abstractNumId w:val="24"/>
  </w:num>
  <w:num w:numId="46" w16cid:durableId="699627841">
    <w:abstractNumId w:val="46"/>
  </w:num>
  <w:num w:numId="47" w16cid:durableId="311372986">
    <w:abstractNumId w:val="11"/>
  </w:num>
  <w:num w:numId="48" w16cid:durableId="1696925582">
    <w:abstractNumId w:val="6"/>
  </w:num>
  <w:num w:numId="49" w16cid:durableId="371998744">
    <w:abstractNumId w:val="2"/>
  </w:num>
  <w:num w:numId="50" w16cid:durableId="2049715896">
    <w:abstractNumId w:val="3"/>
  </w:num>
  <w:num w:numId="51" w16cid:durableId="12360102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68"/>
    <w:rsid w:val="00067468"/>
    <w:rsid w:val="000821D9"/>
    <w:rsid w:val="00293B83"/>
    <w:rsid w:val="004B7E44"/>
    <w:rsid w:val="004D5252"/>
    <w:rsid w:val="004F2B86"/>
    <w:rsid w:val="005A718F"/>
    <w:rsid w:val="006A3CE7"/>
    <w:rsid w:val="007516CF"/>
    <w:rsid w:val="008B33BC"/>
    <w:rsid w:val="009120E9"/>
    <w:rsid w:val="00945900"/>
    <w:rsid w:val="009A1D26"/>
    <w:rsid w:val="009C396C"/>
    <w:rsid w:val="00A14503"/>
    <w:rsid w:val="00AF29DC"/>
    <w:rsid w:val="00B572B4"/>
    <w:rsid w:val="00C10884"/>
    <w:rsid w:val="00C278BC"/>
    <w:rsid w:val="00C8203F"/>
    <w:rsid w:val="00D7562D"/>
    <w:rsid w:val="00DB26A7"/>
    <w:rsid w:val="00E76CAD"/>
    <w:rsid w:val="00E9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7E78F"/>
  <w15:chartTrackingRefBased/>
  <w15:docId w15:val="{4B2BCC77-F64C-4E82-851E-90A86A76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Ttulo1">
    <w:name w:val="heading 1"/>
    <w:basedOn w:val="Normal"/>
    <w:link w:val="Ttulo1C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Ttulo2">
    <w:name w:val="heading 2"/>
    <w:basedOn w:val="Normal"/>
    <w:link w:val="Ttulo2C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Ttulo3">
    <w:name w:val="heading 3"/>
    <w:basedOn w:val="Normal"/>
    <w:link w:val="Ttulo3C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Ttulo4">
    <w:name w:val="heading 4"/>
    <w:basedOn w:val="Normal"/>
    <w:link w:val="Ttulo4C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Ttulo5">
    <w:name w:val="heading 5"/>
    <w:basedOn w:val="Normal"/>
    <w:next w:val="Normal"/>
    <w:link w:val="Ttulo5C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tulo">
    <w:name w:val="Title"/>
    <w:basedOn w:val="Normal"/>
    <w:link w:val="TtuloCar"/>
    <w:uiPriority w:val="1"/>
    <w:qFormat/>
    <w:rsid w:val="009A1D26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96"/>
      <w:szCs w:val="40"/>
    </w:rPr>
  </w:style>
  <w:style w:type="character" w:customStyle="1" w:styleId="TtuloCar">
    <w:name w:val="Título Car"/>
    <w:basedOn w:val="Fuentedeprrafopredeter"/>
    <w:link w:val="Ttulo"/>
    <w:uiPriority w:val="1"/>
    <w:rsid w:val="009A1D26"/>
    <w:rPr>
      <w:rFonts w:asciiTheme="majorHAnsi" w:eastAsia="Times New Roman" w:hAnsiTheme="majorHAnsi" w:cs="Times New Roman"/>
      <w:b/>
      <w:caps/>
      <w:color w:val="FFFFFF" w:themeColor="background1"/>
      <w:sz w:val="96"/>
      <w:szCs w:val="40"/>
    </w:rPr>
  </w:style>
  <w:style w:type="paragraph" w:styleId="Subttulo">
    <w:name w:val="Subtitle"/>
    <w:basedOn w:val="Normal"/>
    <w:link w:val="SubttuloC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tuloCar">
    <w:name w:val="Subtítulo Car"/>
    <w:basedOn w:val="Fuentedeprrafopredeter"/>
    <w:link w:val="Subttulo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Sinespaciado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tulo2Car">
    <w:name w:val="Título 2 Car"/>
    <w:basedOn w:val="Fuentedeprrafopredeter"/>
    <w:link w:val="Ttulo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Ttulo3Car">
    <w:name w:val="Título 3 Car"/>
    <w:basedOn w:val="Fuentedeprrafopredeter"/>
    <w:link w:val="Ttulo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Ttulo4Car">
    <w:name w:val="Título 4 Car"/>
    <w:basedOn w:val="Fuentedeprrafopredeter"/>
    <w:link w:val="Ttulo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aptulo">
    <w:name w:val="Capítulo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Ttulo5Car">
    <w:name w:val="Título 5 Car"/>
    <w:basedOn w:val="Fuentedeprrafopredeter"/>
    <w:link w:val="Ttulo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A718F"/>
    <w:pPr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8F"/>
  </w:style>
  <w:style w:type="paragraph" w:styleId="Piedepgina">
    <w:name w:val="footer"/>
    <w:basedOn w:val="Normal"/>
    <w:link w:val="PiedepginaCar"/>
    <w:uiPriority w:val="99"/>
    <w:unhideWhenUsed/>
    <w:rsid w:val="005A718F"/>
    <w:pPr>
      <w:spacing w:line="240" w:lineRule="auto"/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8F"/>
  </w:style>
  <w:style w:type="character" w:styleId="Textodelmarcadordeposicin">
    <w:name w:val="Placeholder Text"/>
    <w:basedOn w:val="Fuentedeprrafopredeter"/>
    <w:uiPriority w:val="99"/>
    <w:semiHidden/>
    <w:rsid w:val="00945900"/>
    <w:rPr>
      <w:color w:val="808080"/>
    </w:rPr>
  </w:style>
  <w:style w:type="table" w:styleId="Tabladelista4-nfasis3">
    <w:name w:val="List Table 4 Accent 3"/>
    <w:basedOn w:val="Tablanormal"/>
    <w:uiPriority w:val="49"/>
    <w:rsid w:val="00067468"/>
    <w:pPr>
      <w:spacing w:after="0" w:line="240" w:lineRule="auto"/>
    </w:pPr>
    <w:tblPr>
      <w:tblStyleRowBandSize w:val="1"/>
      <w:tblStyleColBandSize w:val="1"/>
      <w:tblBorders>
        <w:top w:val="single" w:sz="4" w:space="0" w:color="51D6CA" w:themeColor="accent3" w:themeTint="99"/>
        <w:left w:val="single" w:sz="4" w:space="0" w:color="51D6CA" w:themeColor="accent3" w:themeTint="99"/>
        <w:bottom w:val="single" w:sz="4" w:space="0" w:color="51D6CA" w:themeColor="accent3" w:themeTint="99"/>
        <w:right w:val="single" w:sz="4" w:space="0" w:color="51D6CA" w:themeColor="accent3" w:themeTint="99"/>
        <w:insideH w:val="single" w:sz="4" w:space="0" w:color="51D6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7D74" w:themeColor="accent3"/>
          <w:left w:val="single" w:sz="4" w:space="0" w:color="1D7D74" w:themeColor="accent3"/>
          <w:bottom w:val="single" w:sz="4" w:space="0" w:color="1D7D74" w:themeColor="accent3"/>
          <w:right w:val="single" w:sz="4" w:space="0" w:color="1D7D74" w:themeColor="accent3"/>
          <w:insideH w:val="nil"/>
        </w:tcBorders>
        <w:shd w:val="clear" w:color="auto" w:fill="1D7D74" w:themeFill="accent3"/>
      </w:tcPr>
    </w:tblStylePr>
    <w:tblStylePr w:type="lastRow">
      <w:rPr>
        <w:b/>
        <w:bCs/>
      </w:rPr>
      <w:tblPr/>
      <w:tcPr>
        <w:tcBorders>
          <w:top w:val="double" w:sz="4" w:space="0" w:color="51D6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1ED" w:themeFill="accent3" w:themeFillTint="33"/>
      </w:tcPr>
    </w:tblStylePr>
    <w:tblStylePr w:type="band1Horz">
      <w:tblPr/>
      <w:tcPr>
        <w:shd w:val="clear" w:color="auto" w:fill="C5F1ED" w:themeFill="accent3" w:themeFillTint="33"/>
      </w:tcPr>
    </w:tblStylePr>
  </w:style>
  <w:style w:type="paragraph" w:styleId="Prrafodelista">
    <w:name w:val="List Paragraph"/>
    <w:basedOn w:val="Normal"/>
    <w:uiPriority w:val="34"/>
    <w:unhideWhenUsed/>
    <w:qFormat/>
    <w:rsid w:val="00067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o.silva\AppData\Roaming\Microsoft\Templates\Informe%20empresarial%20(dise&#241;o%20Profesional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Informe empresarial (diseño Profesional).dotx</Template>
  <TotalTime>14</TotalTime>
  <Pages>5</Pages>
  <Words>651</Words>
  <Characters>3586</Characters>
  <Application>Microsoft Office Word</Application>
  <DocSecurity>0</DocSecurity>
  <Lines>29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>    MACRO ACTIVIDAD: DESARROLLO DE PROYECTO TECNOLÓGICO EN SISTEMAS DE INFORMACIÓN Y</vt:lpstr>
      <vt:lpstr>    </vt:lpstr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Polo Rodrigo Silva Segovia</dc:creator>
  <cp:keywords/>
  <dc:description/>
  <cp:lastModifiedBy>MARCO POLO RODRIGO SILVA SEGOVIA</cp:lastModifiedBy>
  <cp:revision>1</cp:revision>
  <dcterms:created xsi:type="dcterms:W3CDTF">2025-11-22T00:41:00Z</dcterms:created>
  <dcterms:modified xsi:type="dcterms:W3CDTF">2025-11-22T00:55:00Z</dcterms:modified>
</cp:coreProperties>
</file>